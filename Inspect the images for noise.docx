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3824C" w14:textId="01534116" w:rsidR="00A53D19" w:rsidRPr="00BA73AD" w:rsidRDefault="00BA73AD" w:rsidP="00BA73AD">
      <w:pPr>
        <w:spacing w:line="360" w:lineRule="auto"/>
        <w:jc w:val="center"/>
        <w:rPr>
          <w:sz w:val="28"/>
          <w:szCs w:val="28"/>
          <w:lang w:val="en-DK"/>
        </w:rPr>
      </w:pPr>
      <w:r w:rsidRPr="00BA73AD">
        <w:rPr>
          <w:sz w:val="28"/>
          <w:szCs w:val="28"/>
          <w:lang w:val="en-DK"/>
        </w:rPr>
        <w:t>Inspect the images for noise, ambiguous features, and rare features</w:t>
      </w:r>
    </w:p>
    <w:p w14:paraId="0A13A675" w14:textId="77777777" w:rsidR="00BA73AD" w:rsidRDefault="00BA73AD" w:rsidP="00BA73AD">
      <w:pPr>
        <w:spacing w:line="360" w:lineRule="auto"/>
        <w:rPr>
          <w:lang w:val="en-DK"/>
        </w:rPr>
      </w:pPr>
    </w:p>
    <w:p w14:paraId="39FED06C" w14:textId="2BE18A18" w:rsidR="00BA73AD" w:rsidRDefault="00BA73AD" w:rsidP="00BA73AD">
      <w:pPr>
        <w:spacing w:line="360" w:lineRule="auto"/>
        <w:rPr>
          <w:lang w:val="en-DK"/>
        </w:rPr>
      </w:pPr>
      <w:r w:rsidRPr="00BA73AD">
        <w:rPr>
          <w:lang w:val="en-DK"/>
        </w:rPr>
        <w:drawing>
          <wp:inline distT="0" distB="0" distL="0" distR="0" wp14:anchorId="067B971C" wp14:editId="7094D46E">
            <wp:extent cx="3530600" cy="3683000"/>
            <wp:effectExtent l="0" t="0" r="0" b="0"/>
            <wp:docPr id="1011609027" name="Picture 1" descr="A rectangular object with green splatt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09027" name="Picture 1" descr="A rectangular object with green splatters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AFD" w14:textId="7CF045CD" w:rsidR="00BA73AD" w:rsidRDefault="00BA73AD" w:rsidP="00BA73AD">
      <w:pPr>
        <w:spacing w:line="360" w:lineRule="auto"/>
        <w:rPr>
          <w:lang w:val="en-DK"/>
        </w:rPr>
      </w:pPr>
      <w:r w:rsidRPr="00BA73AD">
        <w:rPr>
          <w:lang w:val="en-DK"/>
        </w:rPr>
        <w:drawing>
          <wp:inline distT="0" distB="0" distL="0" distR="0" wp14:anchorId="28B2D451" wp14:editId="4D3E3B0D">
            <wp:extent cx="4660900" cy="3492500"/>
            <wp:effectExtent l="0" t="0" r="0" b="0"/>
            <wp:docPr id="1792886524" name="Picture 1" descr="A pile of food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86524" name="Picture 1" descr="A pile of food on the 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5689" w14:textId="4C12F46A" w:rsidR="00BA73AD" w:rsidRDefault="00BA73AD" w:rsidP="00BA73AD">
      <w:pPr>
        <w:spacing w:line="360" w:lineRule="auto"/>
        <w:rPr>
          <w:lang w:val="en-DK"/>
        </w:rPr>
      </w:pPr>
      <w:r w:rsidRPr="00BA73AD">
        <w:rPr>
          <w:lang w:val="en-DK"/>
        </w:rPr>
        <w:lastRenderedPageBreak/>
        <w:drawing>
          <wp:inline distT="0" distB="0" distL="0" distR="0" wp14:anchorId="0E375449" wp14:editId="268F4F5C">
            <wp:extent cx="5346700" cy="3619500"/>
            <wp:effectExtent l="0" t="0" r="0" b="0"/>
            <wp:docPr id="1228832745" name="Picture 1" descr="A crumpled red and white trash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2745" name="Picture 1" descr="A crumpled red and white trash ba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3F3" w14:textId="40266722" w:rsidR="00BA73AD" w:rsidRPr="00BA73AD" w:rsidRDefault="00BA73AD" w:rsidP="00BA73AD">
      <w:pPr>
        <w:spacing w:line="360" w:lineRule="auto"/>
        <w:rPr>
          <w:lang w:val="en-DK"/>
        </w:rPr>
      </w:pPr>
      <w:r w:rsidRPr="00BA73AD">
        <w:rPr>
          <w:lang w:val="en-DK"/>
        </w:rPr>
        <w:drawing>
          <wp:inline distT="0" distB="0" distL="0" distR="0" wp14:anchorId="1C4F667C" wp14:editId="0E9C2FCB">
            <wp:extent cx="4749800" cy="3581400"/>
            <wp:effectExtent l="0" t="0" r="0" b="0"/>
            <wp:docPr id="106617028" name="Picture 1" descr="A food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7028" name="Picture 1" descr="A food on the 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3AD" w:rsidRPr="00BA7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AD"/>
    <w:rsid w:val="00066B6F"/>
    <w:rsid w:val="000A5410"/>
    <w:rsid w:val="000B6C22"/>
    <w:rsid w:val="00101778"/>
    <w:rsid w:val="001116E8"/>
    <w:rsid w:val="00117355"/>
    <w:rsid w:val="00122E5A"/>
    <w:rsid w:val="001270B6"/>
    <w:rsid w:val="00140E30"/>
    <w:rsid w:val="00167C57"/>
    <w:rsid w:val="00174C8F"/>
    <w:rsid w:val="001772F8"/>
    <w:rsid w:val="001B6FDE"/>
    <w:rsid w:val="001E7BFA"/>
    <w:rsid w:val="002350B0"/>
    <w:rsid w:val="00254FA7"/>
    <w:rsid w:val="00272048"/>
    <w:rsid w:val="00285521"/>
    <w:rsid w:val="0029199F"/>
    <w:rsid w:val="00291FED"/>
    <w:rsid w:val="002A333E"/>
    <w:rsid w:val="00353E99"/>
    <w:rsid w:val="003642D2"/>
    <w:rsid w:val="003D62EA"/>
    <w:rsid w:val="0046000A"/>
    <w:rsid w:val="00496732"/>
    <w:rsid w:val="004B41D4"/>
    <w:rsid w:val="004E6142"/>
    <w:rsid w:val="004F077E"/>
    <w:rsid w:val="004F3456"/>
    <w:rsid w:val="005D1A85"/>
    <w:rsid w:val="005F1E53"/>
    <w:rsid w:val="00662157"/>
    <w:rsid w:val="00702043"/>
    <w:rsid w:val="007076C4"/>
    <w:rsid w:val="00712CB3"/>
    <w:rsid w:val="00717C2C"/>
    <w:rsid w:val="00737A94"/>
    <w:rsid w:val="00766A88"/>
    <w:rsid w:val="00767654"/>
    <w:rsid w:val="00777187"/>
    <w:rsid w:val="007C6E31"/>
    <w:rsid w:val="007D73A0"/>
    <w:rsid w:val="00853215"/>
    <w:rsid w:val="00857BE3"/>
    <w:rsid w:val="008A417C"/>
    <w:rsid w:val="00901FEA"/>
    <w:rsid w:val="00917416"/>
    <w:rsid w:val="009228CC"/>
    <w:rsid w:val="00936C08"/>
    <w:rsid w:val="009810B4"/>
    <w:rsid w:val="009E0AB3"/>
    <w:rsid w:val="00A00348"/>
    <w:rsid w:val="00A27B1E"/>
    <w:rsid w:val="00A53D19"/>
    <w:rsid w:val="00A66F42"/>
    <w:rsid w:val="00AD2E3A"/>
    <w:rsid w:val="00AF0F94"/>
    <w:rsid w:val="00B12216"/>
    <w:rsid w:val="00B359BD"/>
    <w:rsid w:val="00BA0459"/>
    <w:rsid w:val="00BA73AD"/>
    <w:rsid w:val="00C00CDA"/>
    <w:rsid w:val="00C03FDD"/>
    <w:rsid w:val="00C2510A"/>
    <w:rsid w:val="00C37072"/>
    <w:rsid w:val="00C81A1E"/>
    <w:rsid w:val="00CF41D8"/>
    <w:rsid w:val="00D44AB8"/>
    <w:rsid w:val="00D62B34"/>
    <w:rsid w:val="00E04915"/>
    <w:rsid w:val="00E07AF8"/>
    <w:rsid w:val="00ED495D"/>
    <w:rsid w:val="00ED6048"/>
    <w:rsid w:val="00F57D32"/>
    <w:rsid w:val="00F862B0"/>
    <w:rsid w:val="00F95138"/>
    <w:rsid w:val="00FA5EAB"/>
    <w:rsid w:val="00FD0538"/>
    <w:rsid w:val="00FE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F51483"/>
  <w15:chartTrackingRefBased/>
  <w15:docId w15:val="{58F1065B-1653-124C-B2E8-D2D2C50A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2E5A"/>
    <w:pPr>
      <w:keepNext/>
      <w:keepLines/>
      <w:spacing w:before="240" w:line="360" w:lineRule="auto"/>
      <w:outlineLvl w:val="0"/>
    </w:pPr>
    <w:rPr>
      <w:rFonts w:eastAsiaTheme="majorEastAsia" w:cstheme="majorBidi"/>
      <w:color w:val="0F4761" w:themeColor="accent1" w:themeShade="BF"/>
      <w:sz w:val="28"/>
      <w:szCs w:val="32"/>
      <w:lang w:val="en-D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348"/>
    <w:pPr>
      <w:keepNext/>
      <w:keepLines/>
      <w:spacing w:before="40" w:line="360" w:lineRule="auto"/>
      <w:outlineLvl w:val="1"/>
    </w:pPr>
    <w:rPr>
      <w:rFonts w:eastAsiaTheme="majorEastAsia" w:cstheme="majorBidi"/>
      <w:color w:val="0F4761" w:themeColor="accent1" w:themeShade="BF"/>
      <w:sz w:val="26"/>
      <w:szCs w:val="26"/>
      <w:lang w:val="en-DK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0348"/>
    <w:pPr>
      <w:keepNext/>
      <w:keepLines/>
      <w:spacing w:before="40" w:line="360" w:lineRule="auto"/>
      <w:outlineLvl w:val="2"/>
    </w:pPr>
    <w:rPr>
      <w:rFonts w:eastAsiaTheme="majorEastAsia" w:cstheme="majorBidi"/>
      <w:color w:val="0A2F40" w:themeColor="accent1" w:themeShade="7F"/>
      <w:lang w:val="en-DK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0348"/>
    <w:pPr>
      <w:keepNext/>
      <w:keepLines/>
      <w:spacing w:before="40" w:line="360" w:lineRule="auto"/>
      <w:outlineLvl w:val="3"/>
    </w:pPr>
    <w:rPr>
      <w:rFonts w:eastAsiaTheme="majorEastAsia" w:cstheme="majorBidi"/>
      <w:i/>
      <w:iCs/>
      <w:color w:val="0F4761" w:themeColor="accent1" w:themeShade="BF"/>
      <w:lang w:val="en-DK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3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3A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3A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3A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3A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E5A"/>
    <w:rPr>
      <w:rFonts w:eastAsiaTheme="majorEastAsia" w:cstheme="majorBidi"/>
      <w:color w:val="0F4761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0348"/>
    <w:rPr>
      <w:rFonts w:eastAsiaTheme="majorEastAsia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0348"/>
    <w:rPr>
      <w:rFonts w:eastAsiaTheme="majorEastAsia" w:cstheme="majorBidi"/>
      <w:color w:val="0A2F4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A003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3AD"/>
    <w:rPr>
      <w:rFonts w:asciiTheme="minorHAnsi" w:eastAsiaTheme="majorEastAsia" w:hAnsiTheme="minorHAnsi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3AD"/>
    <w:rPr>
      <w:rFonts w:asciiTheme="minorHAnsi" w:eastAsiaTheme="majorEastAsia" w:hAnsiTheme="minorHAnsi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3AD"/>
    <w:rPr>
      <w:rFonts w:asciiTheme="minorHAnsi" w:eastAsiaTheme="majorEastAsia" w:hAnsiTheme="minorHAnsi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3AD"/>
    <w:rPr>
      <w:rFonts w:asciiTheme="minorHAnsi" w:eastAsiaTheme="majorEastAsia" w:hAnsiTheme="minorHAnsi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3AD"/>
    <w:rPr>
      <w:rFonts w:asciiTheme="minorHAnsi" w:eastAsiaTheme="majorEastAsia" w:hAnsiTheme="minorHAnsi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BA73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3A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3A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3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BA73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3AD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BA7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3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3AD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BA73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1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Kuntz</dc:creator>
  <cp:keywords/>
  <dc:description/>
  <cp:lastModifiedBy>Mia Kuntz</cp:lastModifiedBy>
  <cp:revision>1</cp:revision>
  <dcterms:created xsi:type="dcterms:W3CDTF">2024-05-24T12:10:00Z</dcterms:created>
  <dcterms:modified xsi:type="dcterms:W3CDTF">2024-05-24T12:17:00Z</dcterms:modified>
</cp:coreProperties>
</file>